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9EBF7">
      <w:pPr>
        <w:jc w:val="center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使用Deep Seek Harness解决数学问题</w:t>
      </w:r>
    </w:p>
    <w:p w14:paraId="1A423FF8">
      <w:pPr>
        <w:numPr>
          <w:ilvl w:val="0"/>
          <w:numId w:val="1"/>
        </w:num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目标</w:t>
      </w:r>
    </w:p>
    <w:p w14:paraId="133B4F36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在2026年数学新高考一卷中，有这样一道填空题：</w:t>
      </w:r>
    </w:p>
    <w:p w14:paraId="7CFA4FE7">
      <w:pPr>
        <w:numPr>
          <w:ilvl w:val="0"/>
          <w:numId w:val="0"/>
        </w:numPr>
        <w:ind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设实数q满足：存在数列｛an}，使得对于任意n E N*，均有a1+a2+…+a3n= n²+n，且｛an｝中有某连续9项al,al+1,al+8是公比为q的等比数列，则q的最大值为-------</w:t>
      </w:r>
    </w:p>
    <w:p w14:paraId="1DAF6849">
      <w:pPr>
        <w:numPr>
          <w:ilvl w:val="0"/>
          <w:numId w:val="0"/>
        </w:numPr>
        <w:ind w:firstLine="210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当时在考场上我没有解出这道题，因此在大学上过人工智能导论课，了解了Deep Seek Harness 之后，我决定借助AI，推导这道题的数学运算过程，并用Python程序进行验证。 </w:t>
      </w:r>
    </w:p>
    <w:p w14:paraId="0872475B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方法</w:t>
      </w:r>
    </w:p>
    <w:p w14:paraId="0DD550E2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我在Deep Seek Harness 中输入了这道填空题，Deep Seek Harnes给出如下解答:</w:t>
      </w:r>
    </w:p>
    <w:p w14:paraId="5A352909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1597660" cy="1527175"/>
            <wp:effectExtent l="0" t="0" r="2540" b="9525"/>
            <wp:docPr id="2" name="图片 2" descr="微信图片_20261007102132_5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1007102132_5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1780540" cy="1532890"/>
            <wp:effectExtent l="0" t="0" r="10160" b="3810"/>
            <wp:docPr id="8" name="图片 8" descr="微信图片_20261007102132_6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1007102132_6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1755140" cy="1545590"/>
            <wp:effectExtent l="0" t="0" r="10160" b="3810"/>
            <wp:docPr id="9" name="图片 9" descr="微信图片_20261007102133_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61007102133_7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111D"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接着用Python运行验证：</w:t>
      </w:r>
    </w:p>
    <w:p w14:paraId="1BB30473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1602740" cy="819785"/>
            <wp:effectExtent l="0" t="0" r="10160" b="5715"/>
            <wp:docPr id="5" name="图片 5" descr="微信图片_20261007103214_8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1007103214_8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1660525" cy="847725"/>
            <wp:effectExtent l="0" t="0" r="3175" b="3175"/>
            <wp:docPr id="6" name="图片 6" descr="微信图片_20261007103215_9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1007103215_9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1964690" cy="844550"/>
            <wp:effectExtent l="0" t="0" r="3810" b="6350"/>
            <wp:docPr id="7" name="图片 7" descr="微信图片_20261007103216_10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1007103216_10_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469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5C3AC03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可以验证本题的答案的确为二分之三的三次方根。</w:t>
      </w:r>
    </w:p>
    <w:p w14:paraId="16D6E1B2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结果</w:t>
      </w:r>
    </w:p>
    <w:p w14:paraId="1A207CE3">
      <w:pPr>
        <w:ind w:firstLine="420" w:firstLineChars="200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我通过</w:t>
      </w:r>
      <w:r>
        <w:t>运用Deep Seek Harness，</w:t>
      </w:r>
      <w:r>
        <w:rPr>
          <w:rFonts w:hint="eastAsia"/>
          <w:lang w:val="en-US" w:eastAsia="zh-CN"/>
        </w:rPr>
        <w:t>得到了这道填空题的完整推导过程，还能运用Python程序进行验证。由此可知，善于运用AI,</w:t>
      </w:r>
      <w:r>
        <w:t>我们可以轻松得到数学题的推导过程，并能使用Python程序进行验证，这不仅打破了传统数学学习中卡壳在某一步骤难以推进的困境，更能借助AI的算力优势，自动生成多维度的解题思路，学习者可以顺着AI铺展的不同路径吃透知识点的底层逻辑，再通过代码运行的可视化结果直观验证结论</w:t>
      </w:r>
      <w:r>
        <w:rPr>
          <w:rFonts w:hint="eastAsia"/>
          <w:lang w:eastAsia="zh-CN"/>
        </w:rPr>
        <w:t>。</w:t>
      </w:r>
    </w:p>
    <w:p w14:paraId="36F6DAAA">
      <w:r>
        <w:t>进入AI深度赋能的时代，我们完全可以依托这类智能工具搭建起“问题提出-逻辑推演-代码校验-拓展延伸”的闭环学习体系，借助AI的力量大幅压缩低效率的试错时间，把更多精力聚焦在创新思考上，让原本需要耗费大量时间夯实基础的过程变得顺畅轻量化，真正实现以AI为桥，跨越知识学习的陡坡，向更前沿的领域快速进发。</w:t>
      </w:r>
    </w:p>
    <w:p w14:paraId="4082C6CF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FE5D7E0">
      <w:pPr>
        <w:numPr>
          <w:ilvl w:val="0"/>
          <w:numId w:val="0"/>
        </w:numPr>
        <w:ind w:firstLine="210" w:firstLineChars="1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03C14"/>
    <w:multiLevelType w:val="singleLevel"/>
    <w:tmpl w:val="18B03C14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433198C"/>
    <w:rsid w:val="07011CC2"/>
    <w:rsid w:val="07644792"/>
    <w:rsid w:val="09284798"/>
    <w:rsid w:val="0E6F41E3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CA01523"/>
    <w:rsid w:val="43446334"/>
    <w:rsid w:val="44A84E71"/>
    <w:rsid w:val="4584616E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DE51679"/>
    <w:rsid w:val="6E5F49A6"/>
    <w:rsid w:val="6FFF37D2"/>
    <w:rsid w:val="70DE2EF1"/>
    <w:rsid w:val="71CD79BE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545</Words>
  <Characters>668</Characters>
  <Lines>0</Lines>
  <Paragraphs>0</Paragraphs>
  <TotalTime>4</TotalTime>
  <ScaleCrop>false</ScaleCrop>
  <LinksUpToDate>false</LinksUpToDate>
  <CharactersWithSpaces>688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SXY</dc:creator>
  <cp:lastModifiedBy>宋熙琰</cp:lastModifiedBy>
  <dcterms:modified xsi:type="dcterms:W3CDTF">2026-10-09T05:11:35Z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eyJoZGlkIjoiYzZmMzk2ZjlhY2JlNzRiYjBiNDgyODI1ZDk4NDhhN2UiLCJ1c2VySWQiOiIxNTQ3MDE0Nzg3In0=</vt:lpwstr>
  </property>
  <property fmtid="{D5CDD505-2E9C-101B-9397-08002B2CF9AE}" pid="6" name="ICV">
    <vt:lpwstr>C9478888356A468BABA7EAE595A0C112_13</vt:lpwstr>
  </property>
</Properties>
</file>